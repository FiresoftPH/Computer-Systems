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0945C" w14:textId="77777777" w:rsidR="00EF54F1" w:rsidRPr="00A5739B" w:rsidRDefault="00A5739B" w:rsidP="00A5739B">
      <w:pPr>
        <w:spacing w:after="0"/>
        <w:ind w:left="6480" w:right="48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F00C16">
        <w:rPr>
          <w:rFonts w:ascii="Times New Roman" w:hAnsi="Times New Roman" w:cs="Times New Roman"/>
          <w:sz w:val="24"/>
          <w:szCs w:val="24"/>
        </w:rPr>
        <w:tab/>
      </w:r>
      <w:r w:rsidR="00F00C16" w:rsidRPr="0026514B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</w:p>
    <w:p w14:paraId="68584564" w14:textId="77777777" w:rsidR="00EF54F1" w:rsidRPr="00A5739B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D6B0179" w14:textId="77777777" w:rsidR="00F00C16" w:rsidRDefault="00F00C16" w:rsidP="00EF54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2437E7" w14:textId="77777777" w:rsidR="00EF54F1" w:rsidRPr="00A5739B" w:rsidRDefault="00A5739B" w:rsidP="00EF54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5739B">
        <w:rPr>
          <w:rFonts w:ascii="Times New Roman" w:hAnsi="Times New Roman" w:cs="Times New Roman"/>
          <w:sz w:val="28"/>
          <w:szCs w:val="28"/>
        </w:rPr>
        <w:t>KING MONGKUT</w:t>
      </w:r>
      <w:r w:rsidR="00F04C71">
        <w:rPr>
          <w:rFonts w:ascii="Times New Roman" w:hAnsi="Times New Roman" w:cs="Times New Roman"/>
          <w:sz w:val="28"/>
          <w:szCs w:val="28"/>
        </w:rPr>
        <w:t xml:space="preserve"> INSTITUTE</w:t>
      </w:r>
      <w:r w:rsidRPr="00A5739B">
        <w:rPr>
          <w:rFonts w:ascii="Times New Roman" w:hAnsi="Times New Roman" w:cs="Times New Roman"/>
          <w:sz w:val="28"/>
          <w:szCs w:val="28"/>
        </w:rPr>
        <w:t xml:space="preserve"> OF TECHNOLOGY LATKRABANG</w:t>
      </w:r>
    </w:p>
    <w:p w14:paraId="6181748E" w14:textId="77777777" w:rsidR="00EF54F1" w:rsidRPr="00A5739B" w:rsidRDefault="00EF54F1" w:rsidP="00EF54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5739B">
        <w:rPr>
          <w:rFonts w:ascii="Times New Roman" w:hAnsi="Times New Roman" w:cs="Times New Roman"/>
          <w:sz w:val="28"/>
          <w:szCs w:val="28"/>
        </w:rPr>
        <w:t>FACULTY OF ENGINEERING</w:t>
      </w:r>
    </w:p>
    <w:p w14:paraId="3E614B0C" w14:textId="77777777" w:rsidR="00EF54F1" w:rsidRPr="00A5739B" w:rsidRDefault="002C5F74" w:rsidP="00EF54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ENGINEERING GROUP</w:t>
      </w:r>
      <w:r w:rsidR="00EF54F1" w:rsidRPr="00A5739B">
        <w:rPr>
          <w:rFonts w:ascii="Times New Roman" w:hAnsi="Times New Roman" w:cs="Times New Roman"/>
          <w:sz w:val="28"/>
          <w:szCs w:val="28"/>
        </w:rPr>
        <w:t xml:space="preserve"> OF </w:t>
      </w:r>
      <w:r w:rsidR="00A62844" w:rsidRPr="00670E3B"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670E3B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RAI</w:t>
      </w:r>
      <w:r w:rsidR="00670E3B" w:rsidRPr="00670E3B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: Section</w:t>
      </w:r>
      <w:r w:rsidR="00A62844" w:rsidRPr="00670E3B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)</w:t>
      </w:r>
      <w:r w:rsidR="008F195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3588CE92" w14:textId="77777777" w:rsidR="00EF54F1" w:rsidRPr="00A5739B" w:rsidRDefault="00EF54F1" w:rsidP="00EF54F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98E41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8833DEF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EBF05C" w14:textId="77777777" w:rsidR="00EF54F1" w:rsidRPr="004411F8" w:rsidRDefault="0095186D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 w:bidi="th-TH"/>
        </w:rPr>
        <w:drawing>
          <wp:anchor distT="0" distB="0" distL="114300" distR="114300" simplePos="0" relativeHeight="251658240" behindDoc="0" locked="0" layoutInCell="1" allowOverlap="1" wp14:anchorId="5AD9A2C3" wp14:editId="6A45ECC0">
            <wp:simplePos x="0" y="0"/>
            <wp:positionH relativeFrom="margin">
              <wp:posOffset>2498725</wp:posOffset>
            </wp:positionH>
            <wp:positionV relativeFrom="paragraph">
              <wp:posOffset>6350</wp:posOffset>
            </wp:positionV>
            <wp:extent cx="2131695" cy="2131695"/>
            <wp:effectExtent l="0" t="0" r="1905" b="1905"/>
            <wp:wrapThrough wrapText="bothSides">
              <wp:wrapPolygon edited="0">
                <wp:start x="8300" y="0"/>
                <wp:lineTo x="6563" y="386"/>
                <wp:lineTo x="2702" y="2509"/>
                <wp:lineTo x="1930" y="4054"/>
                <wp:lineTo x="579" y="5984"/>
                <wp:lineTo x="0" y="7914"/>
                <wp:lineTo x="0" y="13512"/>
                <wp:lineTo x="579" y="15442"/>
                <wp:lineTo x="2702" y="18531"/>
                <wp:lineTo x="2895" y="19110"/>
                <wp:lineTo x="7335" y="21426"/>
                <wp:lineTo x="8300" y="21426"/>
                <wp:lineTo x="13319" y="21426"/>
                <wp:lineTo x="14091" y="21426"/>
                <wp:lineTo x="18724" y="18917"/>
                <wp:lineTo x="20847" y="15442"/>
                <wp:lineTo x="21426" y="13126"/>
                <wp:lineTo x="21426" y="8107"/>
                <wp:lineTo x="21233" y="6177"/>
                <wp:lineTo x="19496" y="4054"/>
                <wp:lineTo x="18917" y="2702"/>
                <wp:lineTo x="14670" y="386"/>
                <wp:lineTo x="13126" y="0"/>
                <wp:lineTo x="8300" y="0"/>
              </wp:wrapPolygon>
            </wp:wrapThrough>
            <wp:docPr id="1" name="Picture 1" descr="Image result for KMIT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MITL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0E0E6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870AB79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56F2B95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4E7B8D0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A9DA8E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324F01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00DB5E7" w14:textId="77777777" w:rsidR="00EF54F1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9081EE7" w14:textId="77777777" w:rsidR="00A5739B" w:rsidRDefault="00A5739B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79688C4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509A2FD" w14:textId="77777777" w:rsidR="00A5739B" w:rsidRDefault="00A5739B" w:rsidP="00EF54F1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DBEB14F" w14:textId="77777777" w:rsidR="00A5739B" w:rsidRDefault="00A5739B" w:rsidP="00EF54F1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A4DEAA" w14:textId="77777777" w:rsidR="00A5739B" w:rsidRDefault="00A5739B" w:rsidP="00EF54F1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FF1E16" w14:textId="77777777" w:rsidR="00A5739B" w:rsidRDefault="00A5739B" w:rsidP="00EF54F1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321545" w14:textId="77777777" w:rsidR="00EF54F1" w:rsidRPr="0026514B" w:rsidRDefault="00A5739B" w:rsidP="008F1950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26514B">
        <w:rPr>
          <w:rFonts w:ascii="Times New Roman" w:hAnsi="Times New Roman" w:cs="Times New Roman"/>
          <w:sz w:val="32"/>
          <w:szCs w:val="32"/>
          <w:u w:val="single"/>
          <w:lang w:bidi="si-LK"/>
        </w:rPr>
        <w:t>0</w:t>
      </w:r>
      <w:r w:rsidR="00670E3B">
        <w:rPr>
          <w:rFonts w:ascii="Times New Roman" w:hAnsi="Times New Roman" w:cs="Times New Roman"/>
          <w:sz w:val="32"/>
          <w:szCs w:val="32"/>
          <w:u w:val="single"/>
          <w:lang w:bidi="si-LK"/>
        </w:rPr>
        <w:t>1006702</w:t>
      </w:r>
      <w:r w:rsidR="00EF54F1" w:rsidRPr="0026514B">
        <w:rPr>
          <w:rFonts w:ascii="Times New Roman" w:hAnsi="Times New Roman" w:cs="Times New Roman"/>
          <w:sz w:val="32"/>
          <w:szCs w:val="32"/>
          <w:u w:val="single"/>
        </w:rPr>
        <w:t xml:space="preserve">– </w:t>
      </w:r>
      <w:r w:rsidRPr="0026514B">
        <w:rPr>
          <w:rFonts w:ascii="Times New Roman" w:hAnsi="Times New Roman" w:cs="Times New Roman"/>
          <w:sz w:val="32"/>
          <w:szCs w:val="32"/>
          <w:u w:val="single"/>
        </w:rPr>
        <w:t>PHYSICS</w:t>
      </w:r>
      <w:r w:rsidR="00670E3B">
        <w:rPr>
          <w:rFonts w:ascii="Times New Roman" w:hAnsi="Times New Roman" w:cs="Times New Roman"/>
          <w:sz w:val="32"/>
          <w:szCs w:val="32"/>
          <w:u w:val="single"/>
        </w:rPr>
        <w:t xml:space="preserve"> -</w:t>
      </w:r>
      <w:r w:rsidRPr="0026514B">
        <w:rPr>
          <w:rFonts w:ascii="Times New Roman" w:hAnsi="Times New Roman" w:cs="Times New Roman"/>
          <w:sz w:val="32"/>
          <w:szCs w:val="32"/>
          <w:u w:val="single"/>
        </w:rPr>
        <w:t xml:space="preserve">I </w:t>
      </w:r>
      <w:r w:rsidR="00670E3B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26514B">
        <w:rPr>
          <w:rFonts w:ascii="Times New Roman" w:hAnsi="Times New Roman" w:cs="Times New Roman"/>
          <w:sz w:val="32"/>
          <w:szCs w:val="32"/>
          <w:u w:val="single"/>
        </w:rPr>
        <w:t>LABORATORY</w:t>
      </w:r>
      <w:r w:rsidR="00A861DA">
        <w:rPr>
          <w:rFonts w:ascii="Times New Roman" w:hAnsi="Times New Roman" w:cs="Times New Roman"/>
          <w:sz w:val="32"/>
          <w:szCs w:val="32"/>
          <w:u w:val="single"/>
        </w:rPr>
        <w:br/>
      </w:r>
    </w:p>
    <w:p w14:paraId="6466EBC1" w14:textId="77777777" w:rsidR="00EF54F1" w:rsidRPr="00A5739B" w:rsidRDefault="00EF54F1" w:rsidP="008F19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B6F3656" w14:textId="77777777" w:rsidR="00EF54F1" w:rsidRPr="0026514B" w:rsidRDefault="002C5F74" w:rsidP="002C5F74">
      <w:pPr>
        <w:spacing w:after="0"/>
        <w:ind w:left="2160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 xml:space="preserve">       </w:t>
      </w:r>
      <w:r w:rsidR="00A861DA">
        <w:rPr>
          <w:rFonts w:ascii="Times New Roman" w:hAnsi="Times New Roman" w:cs="Times New Roman"/>
          <w:caps/>
          <w:sz w:val="24"/>
          <w:szCs w:val="24"/>
        </w:rPr>
        <w:t>Lab</w:t>
      </w:r>
      <w:r>
        <w:rPr>
          <w:rFonts w:ascii="Times New Roman" w:hAnsi="Times New Roman" w:cs="Times New Roman"/>
          <w:caps/>
          <w:sz w:val="24"/>
          <w:szCs w:val="24"/>
        </w:rPr>
        <w:t xml:space="preserve"> Title</w:t>
      </w:r>
      <w:r w:rsidR="00670E3B">
        <w:rPr>
          <w:rFonts w:ascii="Times New Roman" w:hAnsi="Times New Roman" w:cs="Times New Roman"/>
          <w:caps/>
          <w:sz w:val="24"/>
          <w:szCs w:val="24"/>
        </w:rPr>
        <w:t xml:space="preserve"> :</w:t>
      </w:r>
      <w:r w:rsidR="00A861DA">
        <w:rPr>
          <w:rFonts w:ascii="Times New Roman" w:hAnsi="Times New Roman" w:cs="Times New Roman"/>
          <w:caps/>
          <w:sz w:val="24"/>
          <w:szCs w:val="24"/>
        </w:rPr>
        <w:t>………………………………………….</w:t>
      </w:r>
    </w:p>
    <w:p w14:paraId="5484584F" w14:textId="77777777" w:rsidR="00EF54F1" w:rsidRPr="004411F8" w:rsidRDefault="00EF54F1" w:rsidP="008F1950">
      <w:pPr>
        <w:spacing w:after="0"/>
        <w:jc w:val="center"/>
        <w:rPr>
          <w:rFonts w:ascii="Times New Roman" w:hAnsi="Times New Roman" w:cs="Times New Roman"/>
          <w:caps/>
          <w:sz w:val="24"/>
          <w:szCs w:val="24"/>
        </w:rPr>
      </w:pPr>
    </w:p>
    <w:p w14:paraId="743CAB15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caps/>
          <w:sz w:val="24"/>
          <w:szCs w:val="24"/>
        </w:rPr>
      </w:pPr>
    </w:p>
    <w:p w14:paraId="567C4368" w14:textId="77777777" w:rsidR="00EF54F1" w:rsidRPr="004411F8" w:rsidRDefault="00EF54F1" w:rsidP="008F1950">
      <w:pPr>
        <w:spacing w:after="0"/>
        <w:rPr>
          <w:rFonts w:ascii="Times New Roman" w:hAnsi="Times New Roman" w:cs="Times New Roman"/>
          <w:caps/>
          <w:sz w:val="24"/>
          <w:szCs w:val="24"/>
        </w:rPr>
      </w:pPr>
    </w:p>
    <w:p w14:paraId="7832D381" w14:textId="77777777" w:rsidR="00EF54F1" w:rsidRPr="004411F8" w:rsidRDefault="00EF54F1" w:rsidP="00EF54F1">
      <w:pPr>
        <w:spacing w:after="0"/>
        <w:jc w:val="center"/>
        <w:rPr>
          <w:rFonts w:ascii="Times New Roman" w:hAnsi="Times New Roman" w:cs="Times New Roman"/>
          <w:caps/>
          <w:sz w:val="24"/>
          <w:szCs w:val="24"/>
        </w:rPr>
      </w:pPr>
    </w:p>
    <w:p w14:paraId="50E8FD30" w14:textId="77777777" w:rsidR="00A5739B" w:rsidRDefault="00A5739B" w:rsidP="00EF54F1">
      <w:pPr>
        <w:spacing w:after="0"/>
        <w:rPr>
          <w:rFonts w:ascii="Times New Roman" w:hAnsi="Times New Roman" w:cs="Times New Roman"/>
          <w:caps/>
          <w:sz w:val="24"/>
          <w:szCs w:val="24"/>
        </w:rPr>
      </w:pPr>
    </w:p>
    <w:p w14:paraId="1546080F" w14:textId="77777777" w:rsidR="00A5739B" w:rsidRDefault="00EF54F1" w:rsidP="00DC0A72">
      <w:pPr>
        <w:spacing w:after="0"/>
        <w:ind w:left="720"/>
        <w:rPr>
          <w:rFonts w:ascii="Times New Roman" w:hAnsi="Times New Roman" w:cs="Times New Roman"/>
          <w:caps/>
          <w:sz w:val="24"/>
          <w:szCs w:val="24"/>
        </w:rPr>
      </w:pPr>
      <w:r w:rsidRPr="008F1950">
        <w:rPr>
          <w:rFonts w:ascii="Times New Roman" w:hAnsi="Times New Roman" w:cs="Times New Roman"/>
          <w:b/>
          <w:bCs/>
          <w:caps/>
          <w:sz w:val="24"/>
          <w:szCs w:val="24"/>
        </w:rPr>
        <w:t>INSTRUCTED BY:</w:t>
      </w:r>
      <w:r>
        <w:rPr>
          <w:rFonts w:ascii="Times New Roman" w:hAnsi="Times New Roman" w:cs="Times New Roman"/>
          <w:caps/>
          <w:sz w:val="24"/>
          <w:szCs w:val="24"/>
        </w:rPr>
        <w:t xml:space="preserve">  </w:t>
      </w:r>
      <w:r w:rsidR="00F04C71">
        <w:rPr>
          <w:rFonts w:ascii="Times New Roman" w:hAnsi="Times New Roman" w:cs="Times New Roman"/>
          <w:caps/>
          <w:sz w:val="24"/>
          <w:szCs w:val="24"/>
        </w:rPr>
        <w:t>aSHAN KUDABALAGE</w:t>
      </w:r>
    </w:p>
    <w:p w14:paraId="3AAFF753" w14:textId="77777777" w:rsidR="00EF54F1" w:rsidRDefault="00EF54F1" w:rsidP="00EF54F1">
      <w:pPr>
        <w:spacing w:after="0"/>
        <w:rPr>
          <w:rFonts w:ascii="Times New Roman" w:hAnsi="Times New Roman" w:cs="Times New Roman"/>
          <w:caps/>
          <w:sz w:val="24"/>
          <w:szCs w:val="24"/>
        </w:rPr>
      </w:pP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</w:p>
    <w:p w14:paraId="0BAFF6C2" w14:textId="77777777" w:rsidR="00A5739B" w:rsidRDefault="00EF54F1" w:rsidP="00EF54F1">
      <w:pPr>
        <w:spacing w:after="0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ab/>
      </w:r>
      <w:r>
        <w:rPr>
          <w:rFonts w:ascii="Times New Roman" w:hAnsi="Times New Roman" w:cs="Times New Roman"/>
          <w:caps/>
          <w:sz w:val="24"/>
          <w:szCs w:val="24"/>
        </w:rPr>
        <w:tab/>
      </w:r>
    </w:p>
    <w:p w14:paraId="789A2E84" w14:textId="77777777" w:rsidR="008F1950" w:rsidRDefault="008F1950" w:rsidP="00EF54F1">
      <w:pPr>
        <w:spacing w:after="0"/>
        <w:rPr>
          <w:rFonts w:ascii="Times New Roman" w:hAnsi="Times New Roman" w:cs="Times New Roman"/>
          <w:caps/>
          <w:sz w:val="24"/>
          <w:szCs w:val="24"/>
        </w:rPr>
      </w:pPr>
    </w:p>
    <w:p w14:paraId="4DF76714" w14:textId="77777777" w:rsidR="00EF54F1" w:rsidRDefault="00EF54F1" w:rsidP="008F1950">
      <w:pPr>
        <w:spacing w:after="0"/>
        <w:ind w:left="5760"/>
        <w:rPr>
          <w:rFonts w:ascii="Times New Roman" w:hAnsi="Times New Roman" w:cs="Times New Roman"/>
          <w:caps/>
          <w:color w:val="C00000"/>
          <w:sz w:val="24"/>
          <w:szCs w:val="24"/>
        </w:rPr>
      </w:pPr>
      <w:r w:rsidRPr="008F1950">
        <w:rPr>
          <w:rFonts w:ascii="Times New Roman" w:hAnsi="Times New Roman" w:cs="Times New Roman"/>
          <w:b/>
          <w:bCs/>
          <w:caps/>
          <w:sz w:val="24"/>
          <w:szCs w:val="24"/>
        </w:rPr>
        <w:t>NAME:</w:t>
      </w:r>
      <w:r w:rsidR="008F1950">
        <w:rPr>
          <w:rFonts w:ascii="Times New Roman" w:hAnsi="Times New Roman" w:cs="Times New Roman"/>
          <w:caps/>
          <w:sz w:val="24"/>
          <w:szCs w:val="24"/>
        </w:rPr>
        <w:t xml:space="preserve"> </w:t>
      </w:r>
      <w:r w:rsidR="002C5F74" w:rsidRPr="002C5F74">
        <w:rPr>
          <w:rFonts w:ascii="Times New Roman" w:hAnsi="Times New Roman" w:cs="Times New Roman"/>
          <w:caps/>
          <w:color w:val="C00000"/>
          <w:sz w:val="24"/>
          <w:szCs w:val="24"/>
        </w:rPr>
        <w:t>First name only</w:t>
      </w:r>
      <w:r w:rsidR="008F1950" w:rsidRPr="002C5F74">
        <w:rPr>
          <w:rFonts w:ascii="Times New Roman" w:hAnsi="Times New Roman" w:cs="Times New Roman"/>
          <w:caps/>
          <w:color w:val="C00000"/>
          <w:sz w:val="24"/>
          <w:szCs w:val="24"/>
        </w:rPr>
        <w:t xml:space="preserve"> </w:t>
      </w:r>
      <w:r w:rsidR="00670E3B">
        <w:rPr>
          <w:rFonts w:ascii="Times New Roman" w:hAnsi="Times New Roman" w:cs="Times New Roman"/>
          <w:caps/>
          <w:color w:val="C00000"/>
          <w:sz w:val="24"/>
          <w:szCs w:val="24"/>
        </w:rPr>
        <w:t>(Supun,Ashan,Nalan,James)</w:t>
      </w:r>
    </w:p>
    <w:p w14:paraId="273A3E1D" w14:textId="77777777" w:rsidR="00DC5302" w:rsidRPr="004411F8" w:rsidRDefault="00DC5302" w:rsidP="008F1950">
      <w:pPr>
        <w:spacing w:after="0"/>
        <w:ind w:left="5760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STudent ID:</w:t>
      </w:r>
    </w:p>
    <w:p w14:paraId="006D9BD5" w14:textId="77777777" w:rsidR="00EF54F1" w:rsidRPr="008F1950" w:rsidRDefault="00EF54F1" w:rsidP="00EF54F1">
      <w:pPr>
        <w:spacing w:after="0"/>
        <w:rPr>
          <w:rFonts w:ascii="Times New Roman" w:hAnsi="Times New Roman" w:cs="Times New Roman"/>
          <w:caps/>
          <w:sz w:val="24"/>
          <w:szCs w:val="24"/>
        </w:rPr>
      </w:pP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Pr="004411F8">
        <w:rPr>
          <w:rFonts w:ascii="Times New Roman" w:hAnsi="Times New Roman" w:cs="Times New Roman"/>
          <w:caps/>
          <w:sz w:val="24"/>
          <w:szCs w:val="24"/>
        </w:rPr>
        <w:tab/>
      </w:r>
      <w:r w:rsidR="00A5739B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b/>
          <w:bCs/>
          <w:caps/>
          <w:sz w:val="24"/>
          <w:szCs w:val="24"/>
        </w:rPr>
        <w:t>GROUP NO:</w:t>
      </w:r>
      <w:r w:rsidR="00A5739B">
        <w:rPr>
          <w:rFonts w:ascii="Times New Roman" w:hAnsi="Times New Roman" w:cs="Times New Roman"/>
          <w:caps/>
          <w:sz w:val="24"/>
          <w:szCs w:val="24"/>
        </w:rPr>
        <w:t xml:space="preserve"> </w:t>
      </w:r>
      <w:r w:rsidR="002C5F74" w:rsidRPr="002C5F74">
        <w:rPr>
          <w:rFonts w:ascii="Times New Roman" w:hAnsi="Times New Roman" w:cs="Times New Roman"/>
          <w:caps/>
          <w:color w:val="C00000"/>
          <w:sz w:val="24"/>
          <w:szCs w:val="24"/>
        </w:rPr>
        <w:t>BME 1/RAI 10</w:t>
      </w:r>
    </w:p>
    <w:p w14:paraId="07FFDDD3" w14:textId="77777777" w:rsidR="00EF54F1" w:rsidRPr="008F1950" w:rsidRDefault="00EF54F1" w:rsidP="00EF54F1">
      <w:pPr>
        <w:spacing w:after="0"/>
        <w:rPr>
          <w:rFonts w:ascii="Times New Roman" w:hAnsi="Times New Roman" w:cs="Times New Roman"/>
          <w:caps/>
          <w:sz w:val="24"/>
          <w:szCs w:val="24"/>
        </w:rPr>
      </w:pP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="00A5739B" w:rsidRPr="008F1950">
        <w:rPr>
          <w:rFonts w:ascii="Times New Roman" w:hAnsi="Times New Roman" w:cs="Times New Roman"/>
          <w:caps/>
          <w:sz w:val="24"/>
          <w:szCs w:val="24"/>
        </w:rPr>
        <w:tab/>
      </w:r>
      <w:r w:rsidRPr="008F1950">
        <w:rPr>
          <w:rFonts w:ascii="Times New Roman" w:hAnsi="Times New Roman" w:cs="Times New Roman"/>
          <w:b/>
          <w:bCs/>
          <w:caps/>
          <w:sz w:val="24"/>
          <w:szCs w:val="24"/>
        </w:rPr>
        <w:t>DATE OF SUB.:</w:t>
      </w:r>
      <w:r w:rsidR="00A5739B" w:rsidRPr="008F1950">
        <w:rPr>
          <w:rFonts w:ascii="Times New Roman" w:hAnsi="Times New Roman" w:cs="Times New Roman"/>
          <w:caps/>
          <w:sz w:val="24"/>
          <w:szCs w:val="24"/>
        </w:rPr>
        <w:t xml:space="preserve"> </w:t>
      </w:r>
      <w:r w:rsidR="008F1950" w:rsidRPr="008F1950">
        <w:rPr>
          <w:rFonts w:ascii="Times New Roman" w:hAnsi="Times New Roman" w:cs="Times New Roman"/>
          <w:caps/>
          <w:sz w:val="24"/>
          <w:szCs w:val="24"/>
        </w:rPr>
        <w:t xml:space="preserve"> 21/08/2019</w:t>
      </w:r>
    </w:p>
    <w:p w14:paraId="7DED97E7" w14:textId="77777777" w:rsidR="00EF54F1" w:rsidRDefault="00EF54F1" w:rsidP="00EF54F1">
      <w:pPr>
        <w:rPr>
          <w:b/>
          <w:bCs/>
        </w:rPr>
      </w:pPr>
    </w:p>
    <w:p w14:paraId="1EE983BA" w14:textId="77777777" w:rsidR="008F1950" w:rsidRDefault="008F1950" w:rsidP="007D5C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6F29BE" w14:textId="77777777" w:rsidR="008F1950" w:rsidRDefault="008F1950" w:rsidP="007D5C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A1608C" w14:textId="77777777" w:rsidR="00A62844" w:rsidRDefault="00A62844" w:rsidP="007D5C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801C4E2" w14:textId="77777777" w:rsidR="00A5739B" w:rsidRPr="00135AE9" w:rsidRDefault="00135AE9" w:rsidP="00135AE9">
      <w:pPr>
        <w:pStyle w:val="ListParagraph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35AE9">
        <w:rPr>
          <w:rFonts w:ascii="Times New Roman" w:hAnsi="Times New Roman" w:cs="Times New Roman"/>
          <w:b/>
          <w:sz w:val="28"/>
          <w:szCs w:val="28"/>
        </w:rPr>
        <w:t xml:space="preserve">Purpose </w:t>
      </w:r>
    </w:p>
    <w:p w14:paraId="56EAECC4" w14:textId="77777777" w:rsidR="002C5F74" w:rsidRDefault="002C5F74" w:rsidP="007D5C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89ECCE" w14:textId="77777777" w:rsidR="002C5F74" w:rsidRPr="00670E3B" w:rsidRDefault="00135AE9" w:rsidP="00135AE9">
      <w:pPr>
        <w:spacing w:after="0"/>
        <w:ind w:firstLine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Objective of your experiment</w:t>
      </w:r>
      <w:r w:rsidR="00670E3B"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 : Write in Point form(Please refer the example)</w:t>
      </w:r>
    </w:p>
    <w:p w14:paraId="7F4E46E4" w14:textId="77777777" w:rsidR="007D5C8A" w:rsidRDefault="007D5C8A" w:rsidP="007D5C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9029189" w14:textId="77777777" w:rsidR="00944FC0" w:rsidRPr="00C05787" w:rsidRDefault="00944FC0" w:rsidP="00944FC0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2962695" w14:textId="77777777" w:rsidR="002461EC" w:rsidRPr="00135AE9" w:rsidRDefault="00135AE9" w:rsidP="00135AE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Summary of theory</w:t>
      </w:r>
    </w:p>
    <w:p w14:paraId="05531F0A" w14:textId="77777777" w:rsidR="002C5F74" w:rsidRPr="00670E3B" w:rsidRDefault="00135AE9" w:rsidP="00FB0C4C">
      <w:pPr>
        <w:spacing w:after="0"/>
        <w:ind w:left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Summarize the Physics concepts</w:t>
      </w:r>
      <w:r w:rsidR="00FB0C4C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bCs/>
            <w:color w:val="365F91" w:themeColor="accent1" w:themeShade="BF"/>
            <w:sz w:val="28"/>
            <w:szCs w:val="28"/>
            <w:highlight w:val="yellow"/>
          </w:rPr>
          <w:id w:val="-82459856"/>
          <w:citation/>
        </w:sdtPr>
        <w:sdtContent>
          <w:r w:rsidR="00FB0C4C" w:rsidRPr="00FB0C4C">
            <w:rPr>
              <w:rFonts w:ascii="Times New Roman" w:hAnsi="Times New Roman" w:cs="Times New Roman"/>
              <w:bCs/>
              <w:color w:val="365F91" w:themeColor="accent1" w:themeShade="BF"/>
              <w:sz w:val="28"/>
              <w:szCs w:val="28"/>
              <w:highlight w:val="yellow"/>
            </w:rPr>
            <w:fldChar w:fldCharType="begin"/>
          </w:r>
          <w:r w:rsidR="00FB0C4C" w:rsidRPr="00FB0C4C">
            <w:rPr>
              <w:rFonts w:ascii="Times New Roman" w:hAnsi="Times New Roman" w:cs="Times New Roman"/>
              <w:bCs/>
              <w:color w:val="365F91" w:themeColor="accent1" w:themeShade="BF"/>
              <w:sz w:val="28"/>
              <w:szCs w:val="28"/>
              <w:highlight w:val="yellow"/>
            </w:rPr>
            <w:instrText xml:space="preserve">CITATION htt \l 1033 </w:instrText>
          </w:r>
          <w:r w:rsidR="00FB0C4C" w:rsidRPr="00FB0C4C">
            <w:rPr>
              <w:rFonts w:ascii="Times New Roman" w:hAnsi="Times New Roman" w:cs="Times New Roman"/>
              <w:bCs/>
              <w:color w:val="365F91" w:themeColor="accent1" w:themeShade="BF"/>
              <w:sz w:val="28"/>
              <w:szCs w:val="28"/>
              <w:highlight w:val="yellow"/>
            </w:rPr>
            <w:fldChar w:fldCharType="separate"/>
          </w:r>
          <w:r w:rsidR="00FB0C4C" w:rsidRPr="00FB0C4C">
            <w:rPr>
              <w:rFonts w:ascii="Times New Roman" w:hAnsi="Times New Roman" w:cs="Times New Roman"/>
              <w:noProof/>
              <w:color w:val="365F91" w:themeColor="accent1" w:themeShade="BF"/>
              <w:sz w:val="28"/>
              <w:szCs w:val="28"/>
              <w:highlight w:val="yellow"/>
            </w:rPr>
            <w:t>(Henderson, n.d.)</w:t>
          </w:r>
          <w:r w:rsidR="00FB0C4C" w:rsidRPr="00FB0C4C">
            <w:rPr>
              <w:rFonts w:ascii="Times New Roman" w:hAnsi="Times New Roman" w:cs="Times New Roman"/>
              <w:bCs/>
              <w:color w:val="365F91" w:themeColor="accent1" w:themeShade="BF"/>
              <w:sz w:val="28"/>
              <w:szCs w:val="28"/>
              <w:highlight w:val="yellow"/>
            </w:rPr>
            <w:fldChar w:fldCharType="end"/>
          </w:r>
        </w:sdtContent>
      </w:sdt>
      <w:r w:rsidR="00FB0C4C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 </w:t>
      </w: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you have used in the lab</w:t>
      </w:r>
      <w:r w:rsidR="00670E3B"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 – Write in point form</w:t>
      </w:r>
    </w:p>
    <w:p w14:paraId="60DA6E50" w14:textId="77777777" w:rsidR="00135AE9" w:rsidRPr="007D5C8A" w:rsidRDefault="00135AE9" w:rsidP="00135AE9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36C6EF4B" w14:textId="77777777" w:rsidR="007D5C8A" w:rsidRDefault="00670E3B" w:rsidP="00135AE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Pre-Lab</w:t>
      </w:r>
      <w:r w:rsidR="00135AE9">
        <w:rPr>
          <w:rFonts w:ascii="Times New Roman" w:hAnsi="Times New Roman" w:cs="Times New Roman"/>
          <w:b/>
          <w:bCs/>
          <w:sz w:val="28"/>
          <w:szCs w:val="28"/>
        </w:rPr>
        <w:t xml:space="preserve"> Exercises </w:t>
      </w:r>
    </w:p>
    <w:p w14:paraId="08D6F03C" w14:textId="77777777" w:rsidR="00135AE9" w:rsidRPr="00670E3B" w:rsidRDefault="00135AE9" w:rsidP="00670E3B">
      <w:pPr>
        <w:spacing w:after="0"/>
        <w:ind w:firstLine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</w:p>
    <w:p w14:paraId="38CAD50F" w14:textId="77777777" w:rsidR="00670E3B" w:rsidRPr="00670E3B" w:rsidRDefault="00670E3B" w:rsidP="00670E3B">
      <w:pPr>
        <w:spacing w:after="0"/>
        <w:ind w:firstLine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Complete the Pre-Lab exercises if you are given any in the lab sheet</w:t>
      </w:r>
    </w:p>
    <w:p w14:paraId="585C812E" w14:textId="77777777" w:rsidR="00135AE9" w:rsidRDefault="00135AE9" w:rsidP="00135AE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4AEA7" w14:textId="77777777" w:rsidR="001E5CB1" w:rsidRDefault="00135AE9" w:rsidP="00B91D92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Exercises </w:t>
      </w:r>
    </w:p>
    <w:p w14:paraId="4D3D40EA" w14:textId="77777777" w:rsidR="00135AE9" w:rsidRPr="00670E3B" w:rsidRDefault="00670E3B" w:rsidP="00670E3B">
      <w:pPr>
        <w:spacing w:after="0"/>
        <w:ind w:firstLine="720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Complete the Exercises if you are given any in the lab sheet</w:t>
      </w:r>
      <w:r w:rsidRPr="00670E3B">
        <w:rPr>
          <w:rFonts w:ascii="Times New Roman" w:hAnsi="Times New Roman" w:cs="Times New Roman"/>
          <w:bCs/>
          <w:color w:val="00B050"/>
          <w:sz w:val="28"/>
          <w:szCs w:val="28"/>
        </w:rPr>
        <w:br/>
      </w:r>
    </w:p>
    <w:p w14:paraId="41F041C6" w14:textId="77777777" w:rsidR="002F151F" w:rsidRDefault="002F151F" w:rsidP="002F151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</w:t>
      </w:r>
    </w:p>
    <w:p w14:paraId="391830EE" w14:textId="77777777" w:rsidR="002F151F" w:rsidRPr="00670E3B" w:rsidRDefault="002F151F" w:rsidP="002F151F">
      <w:pPr>
        <w:spacing w:after="0"/>
        <w:ind w:firstLine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Write </w:t>
      </w:r>
      <w:r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the procedure</w:t>
      </w: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 of the experiment in point form. Refer the example Lab</w:t>
      </w:r>
    </w:p>
    <w:p w14:paraId="7019F8CB" w14:textId="77777777" w:rsidR="00135AE9" w:rsidRDefault="00135AE9" w:rsidP="00135AE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6A77E3" w14:textId="77777777" w:rsidR="007D5C8A" w:rsidRDefault="002F151F" w:rsidP="00135AE9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Observations</w:t>
      </w:r>
    </w:p>
    <w:p w14:paraId="228607EC" w14:textId="77777777" w:rsidR="002F151F" w:rsidRPr="00670E3B" w:rsidRDefault="002F151F" w:rsidP="002F151F">
      <w:pPr>
        <w:spacing w:after="0"/>
        <w:ind w:firstLine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Write your Observations of the experiment in point form. Refer the example Lab</w:t>
      </w:r>
    </w:p>
    <w:p w14:paraId="0AEAB504" w14:textId="77777777" w:rsidR="00135AE9" w:rsidRPr="00135AE9" w:rsidRDefault="00135AE9" w:rsidP="00135AE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F0A7B" w14:textId="77777777" w:rsidR="002F151F" w:rsidRDefault="002F151F" w:rsidP="002F151F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35AE9">
        <w:rPr>
          <w:rFonts w:ascii="Times New Roman" w:hAnsi="Times New Roman" w:cs="Times New Roman"/>
          <w:b/>
          <w:bCs/>
          <w:sz w:val="28"/>
          <w:szCs w:val="28"/>
        </w:rPr>
        <w:t xml:space="preserve">Results </w:t>
      </w:r>
    </w:p>
    <w:p w14:paraId="4CB1FB15" w14:textId="77777777" w:rsidR="002F151F" w:rsidRDefault="002F151F" w:rsidP="002F151F">
      <w:pPr>
        <w:pStyle w:val="ListParagraph"/>
        <w:spacing w:after="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</w:p>
    <w:p w14:paraId="62FA2BC5" w14:textId="77777777" w:rsidR="002F151F" w:rsidRPr="002F151F" w:rsidRDefault="002F151F" w:rsidP="002F151F">
      <w:pPr>
        <w:pStyle w:val="ListParagraph"/>
        <w:spacing w:after="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2F151F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Show the Results of your Experiment</w:t>
      </w:r>
    </w:p>
    <w:p w14:paraId="326E07EC" w14:textId="77777777" w:rsidR="002F151F" w:rsidRPr="002F151F" w:rsidRDefault="002F151F" w:rsidP="002F151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2BD07" w14:textId="77777777" w:rsidR="00135AE9" w:rsidRPr="002F151F" w:rsidRDefault="00135AE9" w:rsidP="002F151F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Calculations</w:t>
      </w:r>
    </w:p>
    <w:p w14:paraId="2F8A9CA5" w14:textId="77777777" w:rsidR="00135AE9" w:rsidRDefault="00135AE9" w:rsidP="002F151F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Example Calculation if  any</w:t>
      </w:r>
    </w:p>
    <w:p w14:paraId="73A83D61" w14:textId="77777777" w:rsidR="00135AE9" w:rsidRPr="00135AE9" w:rsidRDefault="00135AE9" w:rsidP="00135AE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Conclusion </w:t>
      </w:r>
    </w:p>
    <w:p w14:paraId="1847B178" w14:textId="77777777" w:rsidR="00135AE9" w:rsidRPr="00670E3B" w:rsidRDefault="00135AE9" w:rsidP="00670E3B">
      <w:pPr>
        <w:spacing w:after="0"/>
        <w:ind w:firstLine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Conclude your lab experiment</w:t>
      </w:r>
      <w:r w:rsidR="00670E3B"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 xml:space="preserve"> using the results</w:t>
      </w:r>
    </w:p>
    <w:p w14:paraId="11700C8F" w14:textId="77777777" w:rsidR="00135AE9" w:rsidRDefault="00135AE9" w:rsidP="00135A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E73C3" w14:textId="77777777" w:rsidR="002F151F" w:rsidRDefault="002F151F" w:rsidP="00135A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CBC0F3" w14:textId="77777777" w:rsidR="002F151F" w:rsidRDefault="002F151F" w:rsidP="00135A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62490" w14:textId="77777777" w:rsidR="00135AE9" w:rsidRDefault="00135AE9" w:rsidP="00135AE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Discussion </w:t>
      </w:r>
    </w:p>
    <w:p w14:paraId="58A56C92" w14:textId="77777777" w:rsidR="00135AE9" w:rsidRDefault="00135AE9" w:rsidP="00135AE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30916" w14:textId="77777777" w:rsidR="00135AE9" w:rsidRPr="00670E3B" w:rsidRDefault="00135AE9" w:rsidP="00670E3B">
      <w:pPr>
        <w:spacing w:after="0"/>
        <w:ind w:left="720"/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</w:pPr>
      <w:r w:rsidRPr="00670E3B">
        <w:rPr>
          <w:rFonts w:ascii="Times New Roman" w:hAnsi="Times New Roman" w:cs="Times New Roman"/>
          <w:bCs/>
          <w:color w:val="365F91" w:themeColor="accent1" w:themeShade="BF"/>
          <w:sz w:val="28"/>
          <w:szCs w:val="28"/>
        </w:rPr>
        <w:t>Write a point form discussion base on your observations, facts from theory and Recommendations for the lab experiment</w:t>
      </w:r>
    </w:p>
    <w:p w14:paraId="6FC067FB" w14:textId="77777777" w:rsidR="00135AE9" w:rsidRDefault="00135AE9" w:rsidP="00B91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6203F7" w14:textId="77777777" w:rsidR="00194BF4" w:rsidRDefault="00194BF4" w:rsidP="00194BF4">
      <w:pPr>
        <w:pStyle w:val="Heading1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987508748"/>
        <w:docPartObj>
          <w:docPartGallery w:val="Bibliographies"/>
          <w:docPartUnique/>
        </w:docPartObj>
      </w:sdtPr>
      <w:sdtContent>
        <w:p w14:paraId="223EF745" w14:textId="77777777" w:rsidR="00194BF4" w:rsidRPr="00670E3B" w:rsidRDefault="00194BF4" w:rsidP="00194BF4">
          <w:pPr>
            <w:pStyle w:val="Heading1"/>
            <w:rPr>
              <w:b/>
              <w:bCs/>
              <w:color w:val="1E12B6"/>
            </w:rPr>
          </w:pPr>
          <w:r w:rsidRPr="00670E3B">
            <w:rPr>
              <w:b/>
              <w:bCs/>
              <w:color w:val="1E12B6"/>
            </w:rPr>
            <w:t>References</w:t>
          </w:r>
        </w:p>
        <w:sdt>
          <w:sdtPr>
            <w:id w:val="-573587230"/>
            <w:showingPlcHdr/>
            <w:bibliography/>
          </w:sdtPr>
          <w:sdtContent>
            <w:p w14:paraId="64A0D20E" w14:textId="77777777" w:rsidR="00194BF4" w:rsidRDefault="00670E3B">
              <w:r>
                <w:t xml:space="preserve">     </w:t>
              </w:r>
            </w:p>
          </w:sdtContent>
        </w:sdt>
      </w:sdtContent>
    </w:sdt>
    <w:p w14:paraId="08A74193" w14:textId="77777777" w:rsidR="00194BF4" w:rsidRDefault="00670E3B" w:rsidP="00194BF4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9880C2" wp14:editId="50904162">
            <wp:simplePos x="0" y="0"/>
            <wp:positionH relativeFrom="column">
              <wp:posOffset>495300</wp:posOffset>
            </wp:positionH>
            <wp:positionV relativeFrom="paragraph">
              <wp:posOffset>269875</wp:posOffset>
            </wp:positionV>
            <wp:extent cx="4094922" cy="3238229"/>
            <wp:effectExtent l="0" t="0" r="1270" b="635"/>
            <wp:wrapTight wrapText="bothSides">
              <wp:wrapPolygon edited="0">
                <wp:start x="0" y="0"/>
                <wp:lineTo x="0" y="21477"/>
                <wp:lineTo x="21506" y="21477"/>
                <wp:lineTo x="2150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2" r="20560" b="36881"/>
                    <a:stretch/>
                  </pic:blipFill>
                  <pic:spPr bwMode="auto">
                    <a:xfrm>
                      <a:off x="0" y="0"/>
                      <a:ext cx="4094922" cy="323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4BF4">
        <w:rPr>
          <w:noProof/>
        </w:rPr>
        <w:t xml:space="preserve">For the Style of References  follow the following style of the word </w:t>
      </w:r>
      <w:r>
        <w:rPr>
          <w:noProof/>
        </w:rPr>
        <w:t xml:space="preserve">– </w:t>
      </w:r>
      <w:r w:rsidRPr="00670E3B">
        <w:rPr>
          <w:noProof/>
          <w:highlight w:val="yellow"/>
        </w:rPr>
        <w:t>See the example given below</w:t>
      </w:r>
    </w:p>
    <w:p w14:paraId="138B59C1" w14:textId="77777777" w:rsidR="007F1491" w:rsidRDefault="007F1491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63FF012D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48DD00CD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61749010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4FC79C9D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37D014F8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44C13114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4284B4F1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781E51DF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3E37CD6D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7DD09A59" w14:textId="77777777" w:rsidR="00670E3B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846317624"/>
        <w:docPartObj>
          <w:docPartGallery w:val="Bibliographies"/>
          <w:docPartUnique/>
        </w:docPartObj>
      </w:sdtPr>
      <w:sdtContent>
        <w:p w14:paraId="46BE3AAC" w14:textId="77777777" w:rsidR="00FB0C4C" w:rsidRDefault="00FB0C4C">
          <w:pPr>
            <w:pStyle w:val="Heading1"/>
          </w:pPr>
          <w:r>
            <w:t>References</w:t>
          </w:r>
        </w:p>
        <w:sdt>
          <w:sdtPr>
            <w:id w:val="-1301611716"/>
            <w:bibliography/>
          </w:sdtPr>
          <w:sdtContent>
            <w:p w14:paraId="0ADDB985" w14:textId="77777777" w:rsidR="00FB0C4C" w:rsidRDefault="00FB0C4C" w:rsidP="00FB0C4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Henderson, T. (n.d.). </w:t>
              </w:r>
              <w:r>
                <w:rPr>
                  <w:i/>
                  <w:iCs/>
                  <w:noProof/>
                </w:rPr>
                <w:t>the Physics Classroom</w:t>
              </w:r>
              <w:r>
                <w:rPr>
                  <w:noProof/>
                </w:rPr>
                <w:t>. Retrieved from the Physics Classroom: https://www.physicsclassroom.com/The-Laboratory</w:t>
              </w:r>
            </w:p>
            <w:p w14:paraId="7722DF68" w14:textId="77777777" w:rsidR="00FB0C4C" w:rsidRDefault="00FB0C4C" w:rsidP="00FB0C4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FE18C8C" w14:textId="77777777" w:rsidR="00670E3B" w:rsidRPr="007D5C8A" w:rsidRDefault="00670E3B" w:rsidP="00194BF4">
      <w:pPr>
        <w:ind w:left="720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sectPr w:rsidR="00670E3B" w:rsidRPr="007D5C8A" w:rsidSect="00136E0D">
      <w:pgSz w:w="12240" w:h="15840"/>
      <w:pgMar w:top="720" w:right="864" w:bottom="576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D3257" w14:textId="77777777" w:rsidR="00CB3D29" w:rsidRDefault="00CB3D29" w:rsidP="00C05787">
      <w:pPr>
        <w:spacing w:after="0" w:line="240" w:lineRule="auto"/>
      </w:pPr>
      <w:r>
        <w:separator/>
      </w:r>
    </w:p>
  </w:endnote>
  <w:endnote w:type="continuationSeparator" w:id="0">
    <w:p w14:paraId="0FA35B95" w14:textId="77777777" w:rsidR="00CB3D29" w:rsidRDefault="00CB3D29" w:rsidP="00C05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B2E49" w14:textId="77777777" w:rsidR="00CB3D29" w:rsidRDefault="00CB3D29" w:rsidP="00C05787">
      <w:pPr>
        <w:spacing w:after="0" w:line="240" w:lineRule="auto"/>
      </w:pPr>
      <w:r>
        <w:separator/>
      </w:r>
    </w:p>
  </w:footnote>
  <w:footnote w:type="continuationSeparator" w:id="0">
    <w:p w14:paraId="101A5F62" w14:textId="77777777" w:rsidR="00CB3D29" w:rsidRDefault="00CB3D29" w:rsidP="00C057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55pt;height:11.55pt" o:bullet="t">
        <v:imagedata r:id="rId1" o:title="mso8A87"/>
      </v:shape>
    </w:pict>
  </w:numPicBullet>
  <w:abstractNum w:abstractNumId="0" w15:restartNumberingAfterBreak="0">
    <w:nsid w:val="00957F47"/>
    <w:multiLevelType w:val="hybridMultilevel"/>
    <w:tmpl w:val="5AA61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9585E"/>
    <w:multiLevelType w:val="hybridMultilevel"/>
    <w:tmpl w:val="9BDE1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E4713"/>
    <w:multiLevelType w:val="multilevel"/>
    <w:tmpl w:val="BD90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92D04"/>
    <w:multiLevelType w:val="hybridMultilevel"/>
    <w:tmpl w:val="5680C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D22E5"/>
    <w:multiLevelType w:val="hybridMultilevel"/>
    <w:tmpl w:val="CED2D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7C2E4F"/>
    <w:multiLevelType w:val="hybridMultilevel"/>
    <w:tmpl w:val="B794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695"/>
    <w:multiLevelType w:val="hybridMultilevel"/>
    <w:tmpl w:val="59ACA822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B2FC1"/>
    <w:multiLevelType w:val="hybridMultilevel"/>
    <w:tmpl w:val="CCA21674"/>
    <w:lvl w:ilvl="0" w:tplc="E056C0DC">
      <w:start w:val="1"/>
      <w:numFmt w:val="decimal"/>
      <w:lvlText w:val="%1)"/>
      <w:lvlJc w:val="left"/>
      <w:pPr>
        <w:ind w:left="720" w:hanging="360"/>
      </w:pPr>
      <w:rPr>
        <w:rFonts w:ascii="LMRoman12-Regular" w:hAnsi="LMRoman12-Regular" w:cs="LMRoman12-Regular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F97555"/>
    <w:multiLevelType w:val="hybridMultilevel"/>
    <w:tmpl w:val="3B5A5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E90011"/>
    <w:multiLevelType w:val="hybridMultilevel"/>
    <w:tmpl w:val="1974D01E"/>
    <w:lvl w:ilvl="0" w:tplc="79669E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95335"/>
    <w:multiLevelType w:val="hybridMultilevel"/>
    <w:tmpl w:val="DA6A9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A3343"/>
    <w:multiLevelType w:val="hybridMultilevel"/>
    <w:tmpl w:val="8D78B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F2447"/>
    <w:multiLevelType w:val="hybridMultilevel"/>
    <w:tmpl w:val="EAB23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91038"/>
    <w:multiLevelType w:val="hybridMultilevel"/>
    <w:tmpl w:val="D8D86A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683990"/>
    <w:multiLevelType w:val="hybridMultilevel"/>
    <w:tmpl w:val="3496C8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35001E"/>
    <w:multiLevelType w:val="hybridMultilevel"/>
    <w:tmpl w:val="31EC9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C064F"/>
    <w:multiLevelType w:val="hybridMultilevel"/>
    <w:tmpl w:val="64AA2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74487B"/>
    <w:multiLevelType w:val="hybridMultilevel"/>
    <w:tmpl w:val="D20C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47456"/>
    <w:multiLevelType w:val="multilevel"/>
    <w:tmpl w:val="2D986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49A1C9F"/>
    <w:multiLevelType w:val="hybridMultilevel"/>
    <w:tmpl w:val="7744F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1F0548"/>
    <w:multiLevelType w:val="hybridMultilevel"/>
    <w:tmpl w:val="C1C073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7F7E6F"/>
    <w:multiLevelType w:val="hybridMultilevel"/>
    <w:tmpl w:val="0EC85E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1415C1"/>
    <w:multiLevelType w:val="hybridMultilevel"/>
    <w:tmpl w:val="38187B84"/>
    <w:lvl w:ilvl="0" w:tplc="2BE8BD92">
      <w:start w:val="1"/>
      <w:numFmt w:val="decimal"/>
      <w:lvlText w:val="%1)"/>
      <w:lvlJc w:val="left"/>
      <w:pPr>
        <w:ind w:left="720" w:hanging="360"/>
      </w:pPr>
      <w:rPr>
        <w:rFonts w:ascii="LMRoman12-Regular" w:hAnsi="LMRoman12-Regular" w:cs="LMRoman12-Regular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0C2F37"/>
    <w:multiLevelType w:val="hybridMultilevel"/>
    <w:tmpl w:val="389C1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22BC2"/>
    <w:multiLevelType w:val="hybridMultilevel"/>
    <w:tmpl w:val="BAC0F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5301D5"/>
    <w:multiLevelType w:val="hybridMultilevel"/>
    <w:tmpl w:val="FA5AD06A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D246B8F"/>
    <w:multiLevelType w:val="hybridMultilevel"/>
    <w:tmpl w:val="1776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A03C5"/>
    <w:multiLevelType w:val="hybridMultilevel"/>
    <w:tmpl w:val="D8BC2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E6526E"/>
    <w:multiLevelType w:val="hybridMultilevel"/>
    <w:tmpl w:val="DB3E5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85FD9"/>
    <w:multiLevelType w:val="hybridMultilevel"/>
    <w:tmpl w:val="13282B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5010A"/>
    <w:multiLevelType w:val="hybridMultilevel"/>
    <w:tmpl w:val="2A044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F3B4A"/>
    <w:multiLevelType w:val="hybridMultilevel"/>
    <w:tmpl w:val="DBC6BB9A"/>
    <w:lvl w:ilvl="0" w:tplc="A36C0D12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FD26C2"/>
    <w:multiLevelType w:val="hybridMultilevel"/>
    <w:tmpl w:val="BE2C569C"/>
    <w:lvl w:ilvl="0" w:tplc="121E4AD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B73B67"/>
    <w:multiLevelType w:val="hybridMultilevel"/>
    <w:tmpl w:val="1F6AB1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EAA02C7"/>
    <w:multiLevelType w:val="hybridMultilevel"/>
    <w:tmpl w:val="896C96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3005594">
    <w:abstractNumId w:val="2"/>
  </w:num>
  <w:num w:numId="2" w16cid:durableId="1664430158">
    <w:abstractNumId w:val="0"/>
  </w:num>
  <w:num w:numId="3" w16cid:durableId="1761945041">
    <w:abstractNumId w:val="27"/>
  </w:num>
  <w:num w:numId="4" w16cid:durableId="931165135">
    <w:abstractNumId w:val="28"/>
  </w:num>
  <w:num w:numId="5" w16cid:durableId="1565795839">
    <w:abstractNumId w:val="6"/>
  </w:num>
  <w:num w:numId="6" w16cid:durableId="1766799083">
    <w:abstractNumId w:val="11"/>
  </w:num>
  <w:num w:numId="7" w16cid:durableId="2008240703">
    <w:abstractNumId w:val="15"/>
  </w:num>
  <w:num w:numId="8" w16cid:durableId="1722631645">
    <w:abstractNumId w:val="24"/>
  </w:num>
  <w:num w:numId="9" w16cid:durableId="332268002">
    <w:abstractNumId w:val="23"/>
  </w:num>
  <w:num w:numId="10" w16cid:durableId="806776566">
    <w:abstractNumId w:val="1"/>
  </w:num>
  <w:num w:numId="11" w16cid:durableId="340934507">
    <w:abstractNumId w:val="29"/>
  </w:num>
  <w:num w:numId="12" w16cid:durableId="1370380649">
    <w:abstractNumId w:val="32"/>
  </w:num>
  <w:num w:numId="13" w16cid:durableId="1612395857">
    <w:abstractNumId w:val="20"/>
  </w:num>
  <w:num w:numId="14" w16cid:durableId="1176312449">
    <w:abstractNumId w:val="4"/>
  </w:num>
  <w:num w:numId="15" w16cid:durableId="286207459">
    <w:abstractNumId w:val="34"/>
  </w:num>
  <w:num w:numId="16" w16cid:durableId="1574511089">
    <w:abstractNumId w:val="25"/>
  </w:num>
  <w:num w:numId="17" w16cid:durableId="14842485">
    <w:abstractNumId w:val="13"/>
  </w:num>
  <w:num w:numId="18" w16cid:durableId="1607226848">
    <w:abstractNumId w:val="19"/>
  </w:num>
  <w:num w:numId="19" w16cid:durableId="1278487519">
    <w:abstractNumId w:val="12"/>
  </w:num>
  <w:num w:numId="20" w16cid:durableId="471868987">
    <w:abstractNumId w:val="10"/>
  </w:num>
  <w:num w:numId="21" w16cid:durableId="861943343">
    <w:abstractNumId w:val="33"/>
  </w:num>
  <w:num w:numId="22" w16cid:durableId="1525171507">
    <w:abstractNumId w:val="31"/>
  </w:num>
  <w:num w:numId="23" w16cid:durableId="1825389933">
    <w:abstractNumId w:val="21"/>
  </w:num>
  <w:num w:numId="24" w16cid:durableId="200244261">
    <w:abstractNumId w:val="8"/>
  </w:num>
  <w:num w:numId="25" w16cid:durableId="1367674991">
    <w:abstractNumId w:val="9"/>
  </w:num>
  <w:num w:numId="26" w16cid:durableId="114523330">
    <w:abstractNumId w:val="22"/>
  </w:num>
  <w:num w:numId="27" w16cid:durableId="701058484">
    <w:abstractNumId w:val="26"/>
  </w:num>
  <w:num w:numId="28" w16cid:durableId="1203402384">
    <w:abstractNumId w:val="30"/>
  </w:num>
  <w:num w:numId="29" w16cid:durableId="347144375">
    <w:abstractNumId w:val="17"/>
  </w:num>
  <w:num w:numId="30" w16cid:durableId="702480947">
    <w:abstractNumId w:val="16"/>
  </w:num>
  <w:num w:numId="31" w16cid:durableId="2043049325">
    <w:abstractNumId w:val="5"/>
  </w:num>
  <w:num w:numId="32" w16cid:durableId="532574219">
    <w:abstractNumId w:val="7"/>
  </w:num>
  <w:num w:numId="33" w16cid:durableId="1291322911">
    <w:abstractNumId w:val="14"/>
  </w:num>
  <w:num w:numId="34" w16cid:durableId="1171676596">
    <w:abstractNumId w:val="3"/>
  </w:num>
  <w:num w:numId="35" w16cid:durableId="2256062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592"/>
    <w:rsid w:val="0001214E"/>
    <w:rsid w:val="00065178"/>
    <w:rsid w:val="00071E0F"/>
    <w:rsid w:val="000B4B8A"/>
    <w:rsid w:val="000C5434"/>
    <w:rsid w:val="000D12FB"/>
    <w:rsid w:val="00131B42"/>
    <w:rsid w:val="00131F65"/>
    <w:rsid w:val="00135AE9"/>
    <w:rsid w:val="00136E0D"/>
    <w:rsid w:val="0016337B"/>
    <w:rsid w:val="0017348F"/>
    <w:rsid w:val="00181AB7"/>
    <w:rsid w:val="0019316B"/>
    <w:rsid w:val="00194BF4"/>
    <w:rsid w:val="001B0BFC"/>
    <w:rsid w:val="001B4AC7"/>
    <w:rsid w:val="001E5CB1"/>
    <w:rsid w:val="001F6902"/>
    <w:rsid w:val="002227E7"/>
    <w:rsid w:val="00245ADA"/>
    <w:rsid w:val="002461EC"/>
    <w:rsid w:val="0026514B"/>
    <w:rsid w:val="00271418"/>
    <w:rsid w:val="002A21F2"/>
    <w:rsid w:val="002C5F74"/>
    <w:rsid w:val="002F151F"/>
    <w:rsid w:val="00312B52"/>
    <w:rsid w:val="00327761"/>
    <w:rsid w:val="00343302"/>
    <w:rsid w:val="00367AE7"/>
    <w:rsid w:val="00381FD7"/>
    <w:rsid w:val="003F3F11"/>
    <w:rsid w:val="0040192A"/>
    <w:rsid w:val="00436435"/>
    <w:rsid w:val="0047365E"/>
    <w:rsid w:val="00497FAC"/>
    <w:rsid w:val="004B4919"/>
    <w:rsid w:val="004E75BF"/>
    <w:rsid w:val="00503201"/>
    <w:rsid w:val="00584E62"/>
    <w:rsid w:val="005A1181"/>
    <w:rsid w:val="005E7448"/>
    <w:rsid w:val="005F0203"/>
    <w:rsid w:val="005F5C4C"/>
    <w:rsid w:val="006230AC"/>
    <w:rsid w:val="00632B33"/>
    <w:rsid w:val="00641CB9"/>
    <w:rsid w:val="00670E3B"/>
    <w:rsid w:val="00694114"/>
    <w:rsid w:val="006B09A9"/>
    <w:rsid w:val="006B640B"/>
    <w:rsid w:val="006B6F9E"/>
    <w:rsid w:val="006C00A7"/>
    <w:rsid w:val="006C532E"/>
    <w:rsid w:val="007107C4"/>
    <w:rsid w:val="00713A34"/>
    <w:rsid w:val="0073404A"/>
    <w:rsid w:val="0073697F"/>
    <w:rsid w:val="007541A3"/>
    <w:rsid w:val="00760619"/>
    <w:rsid w:val="007C3A4D"/>
    <w:rsid w:val="007D5C8A"/>
    <w:rsid w:val="007F1491"/>
    <w:rsid w:val="00815576"/>
    <w:rsid w:val="008315B5"/>
    <w:rsid w:val="008468F0"/>
    <w:rsid w:val="008522F5"/>
    <w:rsid w:val="00857EEA"/>
    <w:rsid w:val="008967DA"/>
    <w:rsid w:val="008B4137"/>
    <w:rsid w:val="008B52E1"/>
    <w:rsid w:val="008C6DCC"/>
    <w:rsid w:val="008F1950"/>
    <w:rsid w:val="00906F29"/>
    <w:rsid w:val="00944FC0"/>
    <w:rsid w:val="0095186D"/>
    <w:rsid w:val="0096368F"/>
    <w:rsid w:val="00971130"/>
    <w:rsid w:val="00975592"/>
    <w:rsid w:val="009B5FFA"/>
    <w:rsid w:val="00A1562A"/>
    <w:rsid w:val="00A5739B"/>
    <w:rsid w:val="00A62844"/>
    <w:rsid w:val="00A81D03"/>
    <w:rsid w:val="00A861DA"/>
    <w:rsid w:val="00AC5C18"/>
    <w:rsid w:val="00AD54FA"/>
    <w:rsid w:val="00AE5F51"/>
    <w:rsid w:val="00B461D0"/>
    <w:rsid w:val="00B87B04"/>
    <w:rsid w:val="00B91D92"/>
    <w:rsid w:val="00BA4AA0"/>
    <w:rsid w:val="00BB0DC5"/>
    <w:rsid w:val="00BC6849"/>
    <w:rsid w:val="00C05787"/>
    <w:rsid w:val="00C245C2"/>
    <w:rsid w:val="00C43409"/>
    <w:rsid w:val="00C729C4"/>
    <w:rsid w:val="00CB3D29"/>
    <w:rsid w:val="00CE2563"/>
    <w:rsid w:val="00D21C83"/>
    <w:rsid w:val="00D76745"/>
    <w:rsid w:val="00D76AA5"/>
    <w:rsid w:val="00D84D83"/>
    <w:rsid w:val="00DA4091"/>
    <w:rsid w:val="00DC0A72"/>
    <w:rsid w:val="00DC5302"/>
    <w:rsid w:val="00E02C29"/>
    <w:rsid w:val="00E11AC4"/>
    <w:rsid w:val="00E66C4D"/>
    <w:rsid w:val="00EA6871"/>
    <w:rsid w:val="00ED1008"/>
    <w:rsid w:val="00EE27C0"/>
    <w:rsid w:val="00EF54F1"/>
    <w:rsid w:val="00EF6C52"/>
    <w:rsid w:val="00F00C16"/>
    <w:rsid w:val="00F04C71"/>
    <w:rsid w:val="00F07D9A"/>
    <w:rsid w:val="00F33465"/>
    <w:rsid w:val="00F44378"/>
    <w:rsid w:val="00F56D6D"/>
    <w:rsid w:val="00FB0C4C"/>
    <w:rsid w:val="00FC3F81"/>
    <w:rsid w:val="00FD4F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566ED"/>
  <w15:docId w15:val="{344B9DB6-C33C-4C47-952F-301F4985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AE9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54F1"/>
    <w:pPr>
      <w:spacing w:after="0" w:line="240" w:lineRule="auto"/>
    </w:pPr>
    <w:rPr>
      <w:lang w:bidi="si-LK"/>
    </w:rPr>
  </w:style>
  <w:style w:type="paragraph" w:styleId="NormalWeb">
    <w:name w:val="Normal (Web)"/>
    <w:basedOn w:val="Normal"/>
    <w:uiPriority w:val="99"/>
    <w:semiHidden/>
    <w:unhideWhenUsed/>
    <w:rsid w:val="00963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wordcontainer">
    <w:name w:val="fadewordcontainer"/>
    <w:basedOn w:val="DefaultParagraphFont"/>
    <w:rsid w:val="0096368F"/>
  </w:style>
  <w:style w:type="character" w:styleId="Hyperlink">
    <w:name w:val="Hyperlink"/>
    <w:basedOn w:val="DefaultParagraphFont"/>
    <w:uiPriority w:val="99"/>
    <w:unhideWhenUsed/>
    <w:rsid w:val="009636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48F"/>
    <w:rPr>
      <w:rFonts w:ascii="Tahoma" w:hAnsi="Tahoma" w:cs="Tahoma"/>
      <w:sz w:val="16"/>
      <w:szCs w:val="16"/>
      <w:lang w:bidi="si-LK"/>
    </w:rPr>
  </w:style>
  <w:style w:type="paragraph" w:styleId="ListParagraph">
    <w:name w:val="List Paragraph"/>
    <w:basedOn w:val="Normal"/>
    <w:uiPriority w:val="34"/>
    <w:qFormat/>
    <w:rsid w:val="002A21F2"/>
    <w:pPr>
      <w:ind w:left="720"/>
      <w:contextualSpacing/>
    </w:pPr>
  </w:style>
  <w:style w:type="table" w:styleId="TableGrid">
    <w:name w:val="Table Grid"/>
    <w:basedOn w:val="TableNormal"/>
    <w:uiPriority w:val="59"/>
    <w:rsid w:val="002A21F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MediumGrid3-Accent1">
    <w:name w:val="Medium Grid 3 Accent 1"/>
    <w:basedOn w:val="TableNormal"/>
    <w:uiPriority w:val="69"/>
    <w:rsid w:val="002A21F2"/>
    <w:pPr>
      <w:spacing w:after="0" w:line="240" w:lineRule="auto"/>
    </w:pPr>
    <w:rPr>
      <w:lang w:bidi="si-L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1-Accent1">
    <w:name w:val="Medium Grid 1 Accent 1"/>
    <w:basedOn w:val="TableNormal"/>
    <w:uiPriority w:val="67"/>
    <w:rsid w:val="00C43409"/>
    <w:pPr>
      <w:spacing w:after="0" w:line="240" w:lineRule="auto"/>
    </w:pPr>
    <w:rPr>
      <w:lang w:bidi="si-LK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47365E"/>
    <w:rPr>
      <w:color w:val="808080"/>
    </w:rPr>
  </w:style>
  <w:style w:type="table" w:customStyle="1" w:styleId="LightShading1">
    <w:name w:val="Light Shading1"/>
    <w:basedOn w:val="TableNormal"/>
    <w:uiPriority w:val="60"/>
    <w:rsid w:val="002461E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C057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5787"/>
    <w:rPr>
      <w:lang w:bidi="si-LK"/>
    </w:rPr>
  </w:style>
  <w:style w:type="paragraph" w:styleId="Footer">
    <w:name w:val="footer"/>
    <w:basedOn w:val="Normal"/>
    <w:link w:val="FooterChar"/>
    <w:uiPriority w:val="99"/>
    <w:semiHidden/>
    <w:unhideWhenUsed/>
    <w:rsid w:val="00C057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5787"/>
    <w:rPr>
      <w:lang w:bidi="si-LK"/>
    </w:rPr>
  </w:style>
  <w:style w:type="character" w:customStyle="1" w:styleId="apple-style-span">
    <w:name w:val="apple-style-span"/>
    <w:basedOn w:val="DefaultParagraphFont"/>
    <w:rsid w:val="000B4B8A"/>
  </w:style>
  <w:style w:type="character" w:customStyle="1" w:styleId="apple-converted-space">
    <w:name w:val="apple-converted-space"/>
    <w:basedOn w:val="DefaultParagraphFont"/>
    <w:rsid w:val="000B4B8A"/>
  </w:style>
  <w:style w:type="character" w:styleId="UnresolvedMention">
    <w:name w:val="Unresolved Mention"/>
    <w:basedOn w:val="DefaultParagraphFont"/>
    <w:uiPriority w:val="99"/>
    <w:semiHidden/>
    <w:unhideWhenUsed/>
    <w:rsid w:val="003F3F1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5AE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B0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7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4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6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499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18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iresoft\OneDrive%20-%20KMITL\Repor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5" ma:contentTypeDescription="Create a new document." ma:contentTypeScope="" ma:versionID="7af6e5809a5fdef67b51894197803492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86f1baed6dd3d80c41404c49b57427c9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{44BBD494-22C2-4E00-9218-02139DD1B56C}</b:Guid>
    <b:URL>https://www.physicsclassroom.com/The-Laboratory</b:URL>
    <b:Author>
      <b:Author>
        <b:NameList>
          <b:Person>
            <b:Last>Henderson</b:Last>
            <b:First>Tom</b:First>
          </b:Person>
        </b:NameList>
      </b:Author>
    </b:Author>
    <b:Title>the Physics Classroom</b:Title>
    <b:InternetSiteTitle>the Physics Classroom</b:InternetSiteTitle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7D924B-A8AB-44E2-8A52-03B90BF54F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9EA7BE-A141-43D1-9B1F-9DFB1B9FBB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F2F081-EB3A-4EB7-A4F7-0015731B04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6B4739-737C-4A50-B2C4-BDC43C66F3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Report_Template.dotx</Template>
  <TotalTime>1</TotalTime>
  <Pages>3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Firesoft</dc:creator>
  <cp:lastModifiedBy>Pattarapark Chutisamooot</cp:lastModifiedBy>
  <cp:revision>1</cp:revision>
  <cp:lastPrinted>2018-08-09T03:15:00Z</cp:lastPrinted>
  <dcterms:created xsi:type="dcterms:W3CDTF">2023-01-26T16:42:00Z</dcterms:created>
  <dcterms:modified xsi:type="dcterms:W3CDTF">2023-01-26T16:43:00Z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</Properties>
</file>